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097E34" w:rsidP="00C6554A">
      <w:pPr>
        <w:pStyle w:val="Title"/>
      </w:pPr>
      <w:r>
        <w:t>Introduction to Artificial Intelligence</w:t>
      </w:r>
    </w:p>
    <w:p w:rsidR="00C6554A" w:rsidRPr="00D5413C" w:rsidRDefault="00097E34" w:rsidP="00C6554A">
      <w:pPr>
        <w:pStyle w:val="Subtitle"/>
      </w:pPr>
      <w:r>
        <w:t>Assignment #4</w:t>
      </w:r>
    </w:p>
    <w:p w:rsidR="00C6554A" w:rsidRDefault="00097E34" w:rsidP="00097E34">
      <w:pPr>
        <w:pStyle w:val="ContactInfo"/>
      </w:pPr>
      <w:r>
        <w:t>Syed Hassaan Murtaza Naqvi</w:t>
      </w:r>
      <w:r w:rsidR="00C6554A">
        <w:t xml:space="preserve"> | </w:t>
      </w:r>
      <w:r>
        <w:t>11554</w:t>
      </w:r>
      <w:r w:rsidR="00C6554A">
        <w:t xml:space="preserve"> |</w:t>
      </w:r>
      <w:r w:rsidR="00C6554A" w:rsidRPr="00D5413C">
        <w:t xml:space="preserve"> </w:t>
      </w:r>
      <w:r>
        <w:t>May 13, 2018</w:t>
      </w:r>
      <w:r w:rsidR="00C6554A">
        <w:br w:type="page"/>
      </w:r>
    </w:p>
    <w:p w:rsidR="00097E34" w:rsidRDefault="00097E34" w:rsidP="00097E34">
      <w:pPr>
        <w:pStyle w:val="Heading1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Problem and Data Description</w:t>
      </w:r>
    </w:p>
    <w:p w:rsidR="00097E34" w:rsidRPr="00097E34" w:rsidRDefault="00097E34" w:rsidP="00097E34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097E34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 xml:space="preserve">Extraction was done by Barry Becker from the 1994 Census database. </w:t>
      </w:r>
    </w:p>
    <w:p w:rsidR="00097E34" w:rsidRDefault="00097E34" w:rsidP="00097E34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097E34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 xml:space="preserve">Prediction task is to determine whether </w:t>
      </w:r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a person makes over 50K a year based on the following attributes:-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Age</w:t>
      </w:r>
      <w:r>
        <w:t xml:space="preserve">: continuous.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Work class</w:t>
      </w:r>
      <w:r>
        <w:t xml:space="preserve">: Private, Self-emp-not-inc, Self-emp-inc, Federal-gov, Local-gov, State-gov, Without-pay, Never-worked.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Fnlwgt</w:t>
      </w:r>
      <w:r>
        <w:t xml:space="preserve">: continuous.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 xml:space="preserve">education: Bachelors, Some-college, 11th, HS-grad, Prof-school, Assoc-acdm, Assoc-voc, 9th, 7th-8th, 12th, Masters, 1st-4th, 10th, Doctorate, 5th-6th, Preschool.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Education-num</w:t>
      </w:r>
      <w:r>
        <w:t xml:space="preserve">: continuous.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Marital-status</w:t>
      </w:r>
      <w:r>
        <w:t xml:space="preserve">: Married-civ-spouse, Divorced, Never-married, Separated, Widowed, Married-spouse-absent, Married-AF-spouse.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Occupation</w:t>
      </w:r>
      <w:r>
        <w:t xml:space="preserve">: Tech-support, Craft-repair, Other-service, Sales, Exec-managerial, Prof-specialty, Handlers-cleaners, Machine-op-inspct, Adm-clerical, Farming-fishing, Transport-moving, Priv-house-serv, Protective-serv, Armed-Forces.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Relationship</w:t>
      </w:r>
      <w:r>
        <w:t xml:space="preserve">: Wife, Own-child, Husband, Not-in-family, Other-relative, Unmarried.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Race</w:t>
      </w:r>
      <w:r>
        <w:t xml:space="preserve">: White, Asian-Pac-Islander, Amer-Indian-Eskimo, Other, Black.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Sex</w:t>
      </w:r>
      <w:r>
        <w:t xml:space="preserve">: Female, Male.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Capital-gain</w:t>
      </w:r>
      <w:r>
        <w:t xml:space="preserve">: continuous.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Capital-loss</w:t>
      </w:r>
      <w:r>
        <w:t xml:space="preserve">: continuous. </w:t>
      </w:r>
    </w:p>
    <w:p w:rsidR="00097E34" w:rsidRDefault="00097E34" w:rsidP="00097E34">
      <w:pPr>
        <w:pStyle w:val="ListParagraph"/>
        <w:numPr>
          <w:ilvl w:val="0"/>
          <w:numId w:val="16"/>
        </w:numPr>
      </w:pPr>
      <w:r>
        <w:t>Hours-per-week</w:t>
      </w:r>
      <w:r>
        <w:t xml:space="preserve">: continuous. </w:t>
      </w:r>
    </w:p>
    <w:p w:rsidR="00B94311" w:rsidRPr="00B94311" w:rsidRDefault="00097E34" w:rsidP="00C6554A">
      <w:pPr>
        <w:pStyle w:val="ListParagraph"/>
        <w:numPr>
          <w:ilvl w:val="0"/>
          <w:numId w:val="16"/>
        </w:numPr>
      </w:pPr>
      <w:r>
        <w:t>native-country: United-States, Cambodia, England, Puerto-Rico, Canada, Germany, Outlying-US(Guam-USVI-</w:t>
      </w:r>
      <w:r>
        <w:t>etc.</w:t>
      </w:r>
      <w:r>
        <w:t xml:space="preserve">), India, Japan, Greece, South, China, Cuba, Iran, Honduras, Philippines, Italy, Poland, Jamaica, Vietnam, Mexico, Portugal, Ireland, France, Dominican-Republic, Laos, Ecuador, Taiwan, Haiti, Columbia, Hungary, Guatemala, Nicaragua, Scotland, Thailand, Yugoslavia, El-Salvador, Trinadad&amp;Tobago, Peru, Hong, </w:t>
      </w:r>
      <w:r>
        <w:t>Holland</w:t>
      </w:r>
      <w:r>
        <w:t>-Netherlands.</w:t>
      </w:r>
    </w:p>
    <w:p w:rsidR="00C6554A" w:rsidRDefault="00C6554A" w:rsidP="00C6554A">
      <w:pPr>
        <w:pStyle w:val="Heading2"/>
      </w:pPr>
    </w:p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>
      <w:pPr>
        <w:pStyle w:val="Heading2"/>
        <w:rPr>
          <w:rFonts w:ascii="Calibri" w:hAnsi="Calibri" w:cs="Calibri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3492881</wp:posOffset>
                </wp:positionH>
                <wp:positionV relativeFrom="paragraph">
                  <wp:posOffset>271349</wp:posOffset>
                </wp:positionV>
                <wp:extent cx="2011680" cy="753110"/>
                <wp:effectExtent l="0" t="0" r="26670" b="279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75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4311" w:rsidRPr="00B94311" w:rsidRDefault="00B94311" w:rsidP="00B943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94311">
                              <w:t>Column filter for filt</w:t>
                            </w:r>
                            <w:r>
                              <w:t>ering out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5.05pt;margin-top:21.35pt;width:158.4pt;height:59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">
                <v:textbox>
                  <w:txbxContent>
                    <w:p w:rsidR="00B94311" w:rsidRPr="00B94311" w:rsidRDefault="00B94311" w:rsidP="00B94311">
                      <w:pPr>
                        <w:jc w:val="center"/>
                        <w:rPr>
                          <w:sz w:val="16"/>
                        </w:rPr>
                      </w:pPr>
                      <w:r w:rsidRPr="00B94311">
                        <w:t>Column filter for filt</w:t>
                      </w:r>
                      <w:r>
                        <w:t>ering out 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3033217</wp:posOffset>
            </wp:positionH>
            <wp:positionV relativeFrom="paragraph">
              <wp:posOffset>1064006</wp:posOffset>
            </wp:positionV>
            <wp:extent cx="3331845" cy="2830830"/>
            <wp:effectExtent l="0" t="0" r="190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umn filter for filering out i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Cs w:val="24"/>
        </w:rPr>
        <w:t xml:space="preserve">Details of Pre-Processing </w:t>
      </w:r>
    </w:p>
    <w:p w:rsidR="00B94311" w:rsidRDefault="00B94311" w:rsidP="00B94311">
      <w:pPr>
        <w:ind w:left="57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-160807</wp:posOffset>
                </wp:positionH>
                <wp:positionV relativeFrom="paragraph">
                  <wp:posOffset>4073550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4311" w:rsidRDefault="00B94311" w:rsidP="00B94311">
                            <w:pPr>
                              <w:jc w:val="center"/>
                            </w:pPr>
                            <w:r>
                              <w:t>M</w:t>
                            </w:r>
                            <w:r w:rsidRPr="00B94311">
                              <w:t>issing values handling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2.65pt;margin-top:320.7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kR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">
                <v:textbox style="mso-fit-shape-to-text:t">
                  <w:txbxContent>
                    <w:p w:rsidR="00B94311" w:rsidRDefault="00B94311" w:rsidP="00B94311">
                      <w:pPr>
                        <w:jc w:val="center"/>
                      </w:pPr>
                      <w:r>
                        <w:t>M</w:t>
                      </w:r>
                      <w:r w:rsidRPr="00B94311">
                        <w:t>issing values handling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94311">
        <w:rPr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-87477</wp:posOffset>
                </wp:positionH>
                <wp:positionV relativeFrom="paragraph">
                  <wp:posOffset>109271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4311" w:rsidRDefault="00B94311">
                            <w:r>
                              <w:t>C</w:t>
                            </w:r>
                            <w:r w:rsidRPr="00B94311">
                              <w:t>olumn</w:t>
                            </w:r>
                            <w:r>
                              <w:t xml:space="preserve"> filter for numeric values for neural</w:t>
                            </w:r>
                            <w:r w:rsidRPr="00B94311">
                              <w:t xml:space="preserve">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.9pt;margin-top:8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">
                <v:textbox style="mso-fit-shape-to-text:t">
                  <w:txbxContent>
                    <w:p w:rsidR="00B94311" w:rsidRDefault="00B94311">
                      <w:r>
                        <w:t>C</w:t>
                      </w:r>
                      <w:r w:rsidRPr="00B94311">
                        <w:t>olumn</w:t>
                      </w:r>
                      <w:r>
                        <w:t xml:space="preserve"> filter for numeric values for neural</w:t>
                      </w:r>
                      <w:r w:rsidRPr="00B94311">
                        <w:t xml:space="preserve"> network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-747750</wp:posOffset>
            </wp:positionH>
            <wp:positionV relativeFrom="paragraph">
              <wp:posOffset>855320</wp:posOffset>
            </wp:positionV>
            <wp:extent cx="3649980" cy="286385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umn filter for numeric values for nerual networ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311" w:rsidRDefault="00B94311" w:rsidP="00B9431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3540277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4311" w:rsidRDefault="00B94311" w:rsidP="00DC632B">
                            <w:pPr>
                              <w:jc w:val="center"/>
                            </w:pPr>
                            <w:r>
                              <w:t>N</w:t>
                            </w:r>
                            <w:r w:rsidRPr="00B94311">
                              <w:t>ormal</w:t>
                            </w:r>
                            <w:r>
                              <w:t>s</w:t>
                            </w:r>
                            <w:r w:rsidRPr="00B94311">
                              <w:t>ing values numeric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78.75pt;margin-top:.5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5pwJgIAAEw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">
                <v:textbox style="mso-fit-shape-to-text:t">
                  <w:txbxContent>
                    <w:p w:rsidR="00B94311" w:rsidRDefault="00B94311" w:rsidP="00DC632B">
                      <w:pPr>
                        <w:jc w:val="center"/>
                      </w:pPr>
                      <w:r>
                        <w:t>N</w:t>
                      </w:r>
                      <w:r w:rsidRPr="00B94311">
                        <w:t>ormal</w:t>
                      </w:r>
                      <w:r>
                        <w:t>s</w:t>
                      </w:r>
                      <w:r w:rsidRPr="00B94311">
                        <w:t>ing values numeric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4311" w:rsidRDefault="00B94311" w:rsidP="00B94311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2733955</wp:posOffset>
            </wp:positionH>
            <wp:positionV relativeFrom="paragraph">
              <wp:posOffset>284785</wp:posOffset>
            </wp:positionV>
            <wp:extent cx="3757295" cy="335026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malzing values numer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504571</wp:posOffset>
            </wp:positionH>
            <wp:positionV relativeFrom="paragraph">
              <wp:posOffset>284429</wp:posOffset>
            </wp:positionV>
            <wp:extent cx="3211195" cy="3339465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 values handl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4311" w:rsidRDefault="00B94311" w:rsidP="00B94311"/>
    <w:p w:rsidR="00B94311" w:rsidRDefault="00B94311" w:rsidP="00B94311"/>
    <w:p w:rsidR="00B94311" w:rsidRDefault="00DC632B" w:rsidP="00B9431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-226771</wp:posOffset>
                </wp:positionH>
                <wp:positionV relativeFrom="paragraph">
                  <wp:posOffset>87554</wp:posOffset>
                </wp:positionV>
                <wp:extent cx="2360930" cy="14046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32B" w:rsidRDefault="00DC632B" w:rsidP="00DC632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Pr="00DC632B">
                              <w:t>tring manipulation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17.85pt;margin-top:6.9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KykJwIAAEw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">
                <v:textbox style="mso-fit-shape-to-text:t">
                  <w:txbxContent>
                    <w:p w:rsidR="00DC632B" w:rsidRDefault="00DC632B" w:rsidP="00DC632B">
                      <w:pPr>
                        <w:jc w:val="center"/>
                      </w:pPr>
                      <w:r>
                        <w:t>S</w:t>
                      </w:r>
                      <w:r w:rsidRPr="00DC632B">
                        <w:t>tring manipulation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4311" w:rsidRDefault="00DC632B" w:rsidP="00B9431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-491388</wp:posOffset>
            </wp:positionH>
            <wp:positionV relativeFrom="paragraph">
              <wp:posOffset>417195</wp:posOffset>
            </wp:positionV>
            <wp:extent cx="5486400" cy="40493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ing manipul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/>
    <w:p w:rsidR="00B94311" w:rsidRDefault="00B94311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B94311"/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Pr="00DC632B" w:rsidRDefault="00DC632B" w:rsidP="00DC632B"/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Default="00DC632B" w:rsidP="00DC632B">
      <w:pPr>
        <w:pStyle w:val="Heading1"/>
      </w:pPr>
    </w:p>
    <w:p w:rsidR="00DC632B" w:rsidRDefault="00810962" w:rsidP="00DC632B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1B06BD5" wp14:editId="28258F2A">
                <wp:simplePos x="0" y="0"/>
                <wp:positionH relativeFrom="margin">
                  <wp:posOffset>3390672</wp:posOffset>
                </wp:positionH>
                <wp:positionV relativeFrom="paragraph">
                  <wp:posOffset>4693945</wp:posOffset>
                </wp:positionV>
                <wp:extent cx="2179320" cy="490855"/>
                <wp:effectExtent l="0" t="0" r="15240" b="2349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32B" w:rsidRDefault="00810962" w:rsidP="00DC632B">
                            <w:r>
                              <w:t xml:space="preserve">Naive Bayes </w:t>
                            </w:r>
                            <w:r>
                              <w:t>P</w:t>
                            </w:r>
                            <w:r w:rsidRPr="00810962">
                              <w:t xml:space="preserve">redictor </w:t>
                            </w:r>
                            <w:r>
                              <w:t>C</w:t>
                            </w:r>
                            <w:r w:rsidRPr="00810962">
                              <w:t>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06BD5" id="_x0000_s1031" type="#_x0000_t202" style="position:absolute;margin-left:267pt;margin-top:369.6pt;width:171.6pt;height:38.65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">
                <v:textbox style="mso-fit-shape-to-text:t">
                  <w:txbxContent>
                    <w:p w:rsidR="00DC632B" w:rsidRDefault="00810962" w:rsidP="00DC632B">
                      <w:r>
                        <w:t xml:space="preserve">Naive Bayes </w:t>
                      </w:r>
                      <w:r>
                        <w:t>P</w:t>
                      </w:r>
                      <w:r w:rsidRPr="00810962">
                        <w:t xml:space="preserve">redictor </w:t>
                      </w:r>
                      <w:r>
                        <w:t>C</w:t>
                      </w:r>
                      <w:r w:rsidRPr="00810962">
                        <w:t>onfig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2980969</wp:posOffset>
            </wp:positionH>
            <wp:positionV relativeFrom="paragraph">
              <wp:posOffset>5430164</wp:posOffset>
            </wp:positionV>
            <wp:extent cx="3263900" cy="23393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aive byes predictor conf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32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1B06BD5" wp14:editId="28258F2A">
                <wp:simplePos x="0" y="0"/>
                <wp:positionH relativeFrom="margin">
                  <wp:posOffset>-117044</wp:posOffset>
                </wp:positionH>
                <wp:positionV relativeFrom="paragraph">
                  <wp:posOffset>4719345</wp:posOffset>
                </wp:positionV>
                <wp:extent cx="2179320" cy="490855"/>
                <wp:effectExtent l="0" t="0" r="15240" b="2349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32B" w:rsidRDefault="00810962" w:rsidP="00DC632B">
                            <w:r>
                              <w:t>Naive Bayes Learner C</w:t>
                            </w:r>
                            <w:r w:rsidRPr="00810962">
                              <w:t>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06BD5" id="_x0000_s1032" type="#_x0000_t202" style="position:absolute;margin-left:-9.2pt;margin-top:371.6pt;width:171.6pt;height:38.65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">
                <v:textbox style="mso-fit-shape-to-text:t">
                  <w:txbxContent>
                    <w:p w:rsidR="00DC632B" w:rsidRDefault="00810962" w:rsidP="00DC632B">
                      <w:r>
                        <w:t>Naive Bayes Learner C</w:t>
                      </w:r>
                      <w:r w:rsidRPr="00810962">
                        <w:t>onfig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632B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-455372</wp:posOffset>
            </wp:positionH>
            <wp:positionV relativeFrom="paragraph">
              <wp:posOffset>5509438</wp:posOffset>
            </wp:positionV>
            <wp:extent cx="3310255" cy="2282190"/>
            <wp:effectExtent l="0" t="0" r="4445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ive byes learner confi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32B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3188945</wp:posOffset>
                </wp:positionH>
                <wp:positionV relativeFrom="paragraph">
                  <wp:posOffset>423977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32B" w:rsidRDefault="00DC632B" w:rsidP="00DC632B">
                            <w:pPr>
                              <w:jc w:val="center"/>
                            </w:pPr>
                            <w:r>
                              <w:t>D</w:t>
                            </w:r>
                            <w:r w:rsidRPr="00DC632B">
                              <w:t>ecision</w:t>
                            </w:r>
                            <w:r>
                              <w:t xml:space="preserve"> Tree</w:t>
                            </w:r>
                            <w:r>
                              <w:t xml:space="preserve"> P</w:t>
                            </w:r>
                            <w:r w:rsidRPr="00DC632B">
                              <w:t>redictor</w:t>
                            </w:r>
                            <w:r>
                              <w:t xml:space="preserve"> C</w:t>
                            </w:r>
                            <w:r w:rsidRPr="00DC632B">
                              <w:t>onfig</w:t>
                            </w:r>
                            <w:r>
                              <w:t>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51.1pt;margin-top:33.4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cVF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">
                <v:textbox style="mso-fit-shape-to-text:t">
                  <w:txbxContent>
                    <w:p w:rsidR="00DC632B" w:rsidRDefault="00DC632B" w:rsidP="00DC632B">
                      <w:pPr>
                        <w:jc w:val="center"/>
                      </w:pPr>
                      <w:r>
                        <w:t>D</w:t>
                      </w:r>
                      <w:r w:rsidRPr="00DC632B">
                        <w:t>ecision</w:t>
                      </w:r>
                      <w:r>
                        <w:t xml:space="preserve"> Tree</w:t>
                      </w:r>
                      <w:r>
                        <w:t xml:space="preserve"> P</w:t>
                      </w:r>
                      <w:r w:rsidRPr="00DC632B">
                        <w:t>redictor</w:t>
                      </w:r>
                      <w:r>
                        <w:t xml:space="preserve"> C</w:t>
                      </w:r>
                      <w:r w:rsidRPr="00DC632B">
                        <w:t>onfig</w:t>
                      </w:r>
                      <w:r>
                        <w:t>uration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632B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2480386</wp:posOffset>
            </wp:positionH>
            <wp:positionV relativeFrom="paragraph">
              <wp:posOffset>1242898</wp:posOffset>
            </wp:positionV>
            <wp:extent cx="3803650" cy="274320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cesion tree predictor confi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32B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-176758</wp:posOffset>
            </wp:positionH>
            <wp:positionV relativeFrom="paragraph">
              <wp:posOffset>1161237</wp:posOffset>
            </wp:positionV>
            <wp:extent cx="2442845" cy="33813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esion tree cconfi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32B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542061</wp:posOffset>
                </wp:positionV>
                <wp:extent cx="2179320" cy="490855"/>
                <wp:effectExtent l="0" t="0" r="15240" b="2349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632B" w:rsidRDefault="00DC632B">
                            <w:r>
                              <w:t>D</w:t>
                            </w:r>
                            <w:r w:rsidRPr="00DC632B">
                              <w:t>ecision</w:t>
                            </w:r>
                            <w:r>
                              <w:t xml:space="preserve"> Tree C</w:t>
                            </w:r>
                            <w:r w:rsidRPr="00DC632B">
                              <w:t>onfig</w:t>
                            </w:r>
                            <w:r>
                              <w:t>uration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0;margin-top:42.7pt;width:171.6pt;height:38.65pt;z-index:25167462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">
                <v:textbox style="mso-fit-shape-to-text:t">
                  <w:txbxContent>
                    <w:p w:rsidR="00DC632B" w:rsidRDefault="00DC632B">
                      <w:r>
                        <w:t>D</w:t>
                      </w:r>
                      <w:r w:rsidRPr="00DC632B">
                        <w:t>ecision</w:t>
                      </w:r>
                      <w:r>
                        <w:t xml:space="preserve"> Tree C</w:t>
                      </w:r>
                      <w:r w:rsidRPr="00DC632B">
                        <w:t>onfig</w:t>
                      </w:r>
                      <w:r>
                        <w:t>uration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C632B">
        <w:t>Specific Details of each Technique</w:t>
      </w:r>
      <w:r w:rsidR="00DC632B">
        <w:t xml:space="preserve"> and KNIME Workflows</w:t>
      </w:r>
    </w:p>
    <w:p w:rsidR="00810962" w:rsidRDefault="00810962" w:rsidP="00DC632B">
      <w:pPr>
        <w:pStyle w:val="Heading1"/>
      </w:pPr>
    </w:p>
    <w:p w:rsidR="00810962" w:rsidRDefault="00810962" w:rsidP="00DC632B">
      <w:pPr>
        <w:pStyle w:val="Heading1"/>
      </w:pPr>
    </w:p>
    <w:p w:rsidR="00810962" w:rsidRDefault="00810962" w:rsidP="00DC632B">
      <w:pPr>
        <w:pStyle w:val="Heading1"/>
      </w:pPr>
    </w:p>
    <w:p w:rsidR="00810962" w:rsidRDefault="00810962" w:rsidP="00DC632B">
      <w:pPr>
        <w:pStyle w:val="Heading1"/>
      </w:pPr>
    </w:p>
    <w:p w:rsidR="00810962" w:rsidRDefault="00810962" w:rsidP="00DC632B">
      <w:pPr>
        <w:pStyle w:val="Heading1"/>
      </w:pPr>
    </w:p>
    <w:p w:rsidR="00966C44" w:rsidRDefault="00966C44" w:rsidP="00966C44"/>
    <w:p w:rsidR="00810962" w:rsidRDefault="00810962" w:rsidP="00DC632B">
      <w:pPr>
        <w:pStyle w:val="Heading1"/>
      </w:pPr>
    </w:p>
    <w:p w:rsidR="00810962" w:rsidRDefault="00810962" w:rsidP="00DC632B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1B06BD5" wp14:editId="28258F2A">
                <wp:simplePos x="0" y="0"/>
                <wp:positionH relativeFrom="margin">
                  <wp:posOffset>-252476</wp:posOffset>
                </wp:positionH>
                <wp:positionV relativeFrom="paragraph">
                  <wp:posOffset>302260</wp:posOffset>
                </wp:positionV>
                <wp:extent cx="2179320" cy="490855"/>
                <wp:effectExtent l="0" t="0" r="15240" b="2349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810962" w:rsidP="00810962">
                            <w:pPr>
                              <w:jc w:val="center"/>
                            </w:pPr>
                            <w:r w:rsidRPr="00810962">
                              <w:t>N</w:t>
                            </w:r>
                            <w:r>
                              <w:t>eural N</w:t>
                            </w:r>
                            <w:r w:rsidRPr="00810962">
                              <w:t xml:space="preserve">etwork </w:t>
                            </w:r>
                            <w:r>
                              <w:t>C</w:t>
                            </w:r>
                            <w:r w:rsidRPr="00810962">
                              <w:t>onfig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06BD5" id="_x0000_s1035" type="#_x0000_t202" style="position:absolute;margin-left:-19.9pt;margin-top:23.8pt;width:171.6pt;height:38.65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">
                <v:textbox style="mso-fit-shape-to-text:t">
                  <w:txbxContent>
                    <w:p w:rsidR="00810962" w:rsidRDefault="00810962" w:rsidP="00810962">
                      <w:pPr>
                        <w:jc w:val="center"/>
                      </w:pPr>
                      <w:r w:rsidRPr="00810962">
                        <w:t>N</w:t>
                      </w:r>
                      <w:r>
                        <w:t>eural N</w:t>
                      </w:r>
                      <w:r w:rsidRPr="00810962">
                        <w:t xml:space="preserve">etwork </w:t>
                      </w:r>
                      <w:r>
                        <w:t>C</w:t>
                      </w:r>
                      <w:r w:rsidRPr="00810962">
                        <w:t>onfig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632B" w:rsidRDefault="00810962" w:rsidP="00810962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08855A0" wp14:editId="5949A394">
                <wp:simplePos x="0" y="0"/>
                <wp:positionH relativeFrom="margin">
                  <wp:posOffset>3459480</wp:posOffset>
                </wp:positionH>
                <wp:positionV relativeFrom="paragraph">
                  <wp:posOffset>6350</wp:posOffset>
                </wp:positionV>
                <wp:extent cx="2179320" cy="490855"/>
                <wp:effectExtent l="0" t="0" r="15240" b="234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810962" w:rsidP="00810962">
                            <w:pPr>
                              <w:jc w:val="center"/>
                            </w:pPr>
                            <w:r w:rsidRPr="00810962">
                              <w:t>N</w:t>
                            </w:r>
                            <w:r>
                              <w:t>eural N</w:t>
                            </w:r>
                            <w:r w:rsidRPr="00810962">
                              <w:t xml:space="preserve">etwork </w:t>
                            </w:r>
                            <w:r>
                              <w:t>P</w:t>
                            </w:r>
                            <w:r w:rsidRPr="00810962">
                              <w:t>redictor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855A0" id="_x0000_s1036" type="#_x0000_t202" style="position:absolute;margin-left:272.4pt;margin-top:.5pt;width:171.6pt;height:38.65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Y6QJgIAAE0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">
                <v:textbox style="mso-fit-shape-to-text:t">
                  <w:txbxContent>
                    <w:p w:rsidR="00810962" w:rsidRDefault="00810962" w:rsidP="00810962">
                      <w:pPr>
                        <w:jc w:val="center"/>
                      </w:pPr>
                      <w:r w:rsidRPr="00810962">
                        <w:t>N</w:t>
                      </w:r>
                      <w:r>
                        <w:t>eural N</w:t>
                      </w:r>
                      <w:r w:rsidRPr="00810962">
                        <w:t xml:space="preserve">etwork </w:t>
                      </w:r>
                      <w:r>
                        <w:t>P</w:t>
                      </w:r>
                      <w:r w:rsidRPr="00810962">
                        <w:t>redictor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posOffset>3953815</wp:posOffset>
            </wp:positionH>
            <wp:positionV relativeFrom="paragraph">
              <wp:posOffset>898753</wp:posOffset>
            </wp:positionV>
            <wp:extent cx="3649980" cy="2613025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ural network predicto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-724891</wp:posOffset>
            </wp:positionH>
            <wp:positionV relativeFrom="paragraph">
              <wp:posOffset>767029</wp:posOffset>
            </wp:positionV>
            <wp:extent cx="3181985" cy="27438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ural network confi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007789" w:themeColor="accent1" w:themeShade="BF"/>
          <w:sz w:val="32"/>
        </w:rPr>
        <w:t xml:space="preserve"> </w:t>
      </w:r>
    </w:p>
    <w:p w:rsidR="00810962" w:rsidRDefault="00966C44" w:rsidP="00810962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AE2FFA6" wp14:editId="31766264">
                <wp:simplePos x="0" y="0"/>
                <wp:positionH relativeFrom="margin">
                  <wp:posOffset>1562405</wp:posOffset>
                </wp:positionH>
                <wp:positionV relativeFrom="paragraph">
                  <wp:posOffset>3252597</wp:posOffset>
                </wp:positionV>
                <wp:extent cx="2179320" cy="490855"/>
                <wp:effectExtent l="0" t="0" r="15240" b="2349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810962" w:rsidP="00810962">
                            <w:pPr>
                              <w:jc w:val="center"/>
                            </w:pPr>
                            <w:r>
                              <w:t>KNIME Workflow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E2FFA6" id="_x0000_s1037" type="#_x0000_t202" style="position:absolute;margin-left:123pt;margin-top:256.1pt;width:171.6pt;height:38.65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">
                <v:textbox style="mso-fit-shape-to-text:t">
                  <w:txbxContent>
                    <w:p w:rsidR="00810962" w:rsidRDefault="00810962" w:rsidP="00810962">
                      <w:pPr>
                        <w:jc w:val="center"/>
                      </w:pPr>
                      <w:r>
                        <w:t>KNIME Workflow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-20.1pt;margin-top:296pt;width:487.6pt;height:323.1pt;z-index:251693056;mso-position-horizontal-relative:text;mso-position-vertical-relative:text;mso-width-relative:page;mso-height-relative:page">
            <v:imagedata r:id="rId20" o:title="workflow 2"/>
            <w10:wrap type="square"/>
          </v:shape>
        </w:pict>
      </w:r>
    </w:p>
    <w:p w:rsidR="000B3BE6" w:rsidRDefault="000B3BE6" w:rsidP="00810962">
      <w:pPr>
        <w:pStyle w:val="Heading1"/>
      </w:pPr>
    </w:p>
    <w:p w:rsidR="00810962" w:rsidRDefault="00283531" w:rsidP="00810962">
      <w:pPr>
        <w:pStyle w:val="Heading1"/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3290316</wp:posOffset>
            </wp:positionV>
            <wp:extent cx="3640455" cy="172720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nfustion matrix neural networ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DC56743" wp14:editId="7917503A">
                <wp:simplePos x="0" y="0"/>
                <wp:positionH relativeFrom="margin">
                  <wp:align>center</wp:align>
                </wp:positionH>
                <wp:positionV relativeFrom="paragraph">
                  <wp:posOffset>2663419</wp:posOffset>
                </wp:positionV>
                <wp:extent cx="2326005" cy="490855"/>
                <wp:effectExtent l="0" t="0" r="17145" b="2349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005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Pr="000B3BE6" w:rsidRDefault="00283531" w:rsidP="000B3BE6">
                            <w:pPr>
                              <w:jc w:val="center"/>
                            </w:pPr>
                            <w:r w:rsidRPr="000B3BE6">
                              <w:t xml:space="preserve">Confusion Matrix </w:t>
                            </w:r>
                            <w:r w:rsidR="000B3BE6" w:rsidRPr="000B3BE6">
                              <w:t>Neural Network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56743" id="_x0000_s1038" type="#_x0000_t202" style="position:absolute;margin-left:0;margin-top:209.7pt;width:183.15pt;height:38.65pt;z-index:2517073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">
                <v:textbox style="mso-fit-shape-to-text:t">
                  <w:txbxContent>
                    <w:p w:rsidR="00810962" w:rsidRPr="000B3BE6" w:rsidRDefault="00283531" w:rsidP="000B3BE6">
                      <w:pPr>
                        <w:jc w:val="center"/>
                      </w:pPr>
                      <w:r w:rsidRPr="000B3BE6">
                        <w:t xml:space="preserve">Confusion Matrix </w:t>
                      </w:r>
                      <w:r w:rsidR="000B3BE6" w:rsidRPr="000B3BE6">
                        <w:t>Neural Network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-492328</wp:posOffset>
            </wp:positionH>
            <wp:positionV relativeFrom="paragraph">
              <wp:posOffset>1090803</wp:posOffset>
            </wp:positionV>
            <wp:extent cx="3261995" cy="1426210"/>
            <wp:effectExtent l="0" t="0" r="0" b="254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fusion matrix decesion tre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3004262</wp:posOffset>
            </wp:positionH>
            <wp:positionV relativeFrom="paragraph">
              <wp:posOffset>1112419</wp:posOffset>
            </wp:positionV>
            <wp:extent cx="3167380" cy="141859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fusion matrix naive by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DC56743" wp14:editId="7917503A">
                <wp:simplePos x="0" y="0"/>
                <wp:positionH relativeFrom="margin">
                  <wp:posOffset>-199568</wp:posOffset>
                </wp:positionH>
                <wp:positionV relativeFrom="paragraph">
                  <wp:posOffset>402793</wp:posOffset>
                </wp:positionV>
                <wp:extent cx="2326005" cy="490855"/>
                <wp:effectExtent l="0" t="0" r="17145" b="2349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005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283531" w:rsidP="00810962">
                            <w:pPr>
                              <w:jc w:val="center"/>
                            </w:pPr>
                            <w:r>
                              <w:t>Confusion Matrix D</w:t>
                            </w:r>
                            <w:r w:rsidR="00810962" w:rsidRPr="00810962">
                              <w:t>ec</w:t>
                            </w:r>
                            <w:r>
                              <w:t>ision T</w:t>
                            </w:r>
                            <w:r w:rsidR="00810962" w:rsidRPr="00810962">
                              <w:t>ree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56743" id="_x0000_s1039" type="#_x0000_t202" style="position:absolute;margin-left:-15.7pt;margin-top:31.7pt;width:183.15pt;height:38.65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">
                <v:textbox style="mso-fit-shape-to-text:t">
                  <w:txbxContent>
                    <w:p w:rsidR="00810962" w:rsidRDefault="00283531" w:rsidP="00810962">
                      <w:pPr>
                        <w:jc w:val="center"/>
                      </w:pPr>
                      <w:r>
                        <w:t>Confusion Matrix D</w:t>
                      </w:r>
                      <w:r w:rsidR="00810962" w:rsidRPr="00810962">
                        <w:t>ec</w:t>
                      </w:r>
                      <w:r>
                        <w:t>ision T</w:t>
                      </w:r>
                      <w:r w:rsidR="00810962" w:rsidRPr="00810962">
                        <w:t>ree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56743" wp14:editId="7917503A">
                <wp:simplePos x="0" y="0"/>
                <wp:positionH relativeFrom="margin">
                  <wp:posOffset>3355772</wp:posOffset>
                </wp:positionH>
                <wp:positionV relativeFrom="paragraph">
                  <wp:posOffset>402819</wp:posOffset>
                </wp:positionV>
                <wp:extent cx="2435860" cy="490855"/>
                <wp:effectExtent l="0" t="0" r="21590" b="2349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586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283531" w:rsidP="00283531">
                            <w:pPr>
                              <w:jc w:val="center"/>
                            </w:pPr>
                            <w:r>
                              <w:t xml:space="preserve">Confusion Matrix </w:t>
                            </w:r>
                            <w:r w:rsidR="000B3BE6" w:rsidRPr="000B3BE6">
                              <w:rPr>
                                <w:szCs w:val="28"/>
                              </w:rPr>
                              <w:t xml:space="preserve">Naïve Bayes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56743" id="_x0000_s1040" type="#_x0000_t202" style="position:absolute;margin-left:264.25pt;margin-top:31.7pt;width:191.8pt;height:38.65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">
                <v:textbox style="mso-fit-shape-to-text:t">
                  <w:txbxContent>
                    <w:p w:rsidR="00810962" w:rsidRDefault="00283531" w:rsidP="00283531">
                      <w:pPr>
                        <w:jc w:val="center"/>
                      </w:pPr>
                      <w:r>
                        <w:t xml:space="preserve">Confusion Matrix </w:t>
                      </w:r>
                      <w:r w:rsidR="000B3BE6" w:rsidRPr="000B3BE6">
                        <w:rPr>
                          <w:szCs w:val="28"/>
                        </w:rPr>
                        <w:t xml:space="preserve">Naïve Bayes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962">
        <w:t>Results</w:t>
      </w:r>
    </w:p>
    <w:p w:rsidR="00283531" w:rsidRDefault="00283531" w:rsidP="00810962"/>
    <w:p w:rsidR="00283531" w:rsidRDefault="00283531" w:rsidP="00810962"/>
    <w:p w:rsidR="00283531" w:rsidRDefault="00283531" w:rsidP="00810962"/>
    <w:p w:rsidR="00283531" w:rsidRDefault="00283531" w:rsidP="00810962"/>
    <w:p w:rsidR="00283531" w:rsidRDefault="00283531" w:rsidP="00810962">
      <w:bookmarkStart w:id="5" w:name="_GoBack"/>
      <w:bookmarkEnd w:id="5"/>
    </w:p>
    <w:p w:rsidR="00283531" w:rsidRDefault="00283531" w:rsidP="00810962"/>
    <w:p w:rsidR="00283531" w:rsidRDefault="00283531" w:rsidP="00810962"/>
    <w:p w:rsidR="00283531" w:rsidRDefault="00283531" w:rsidP="00810962"/>
    <w:p w:rsidR="00283531" w:rsidRDefault="00283531" w:rsidP="00810962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1738630</wp:posOffset>
            </wp:positionH>
            <wp:positionV relativeFrom="paragraph">
              <wp:posOffset>1519555</wp:posOffset>
            </wp:positionV>
            <wp:extent cx="2209165" cy="2669540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aive byes sco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page">
              <wp:posOffset>657860</wp:posOffset>
            </wp:positionH>
            <wp:positionV relativeFrom="paragraph">
              <wp:posOffset>1519555</wp:posOffset>
            </wp:positionV>
            <wp:extent cx="2100580" cy="266954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cesion tree sco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531" w:rsidRDefault="00283531" w:rsidP="00810962"/>
    <w:p w:rsidR="00283531" w:rsidRDefault="00283531" w:rsidP="008109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DC56743" wp14:editId="7917503A">
                <wp:simplePos x="0" y="0"/>
                <wp:positionH relativeFrom="margin">
                  <wp:posOffset>1892300</wp:posOffset>
                </wp:positionH>
                <wp:positionV relativeFrom="paragraph">
                  <wp:posOffset>327025</wp:posOffset>
                </wp:positionV>
                <wp:extent cx="1798955" cy="430530"/>
                <wp:effectExtent l="0" t="0" r="10795" b="266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955" cy="430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283531" w:rsidP="00810962">
                            <w:pPr>
                              <w:jc w:val="center"/>
                            </w:pPr>
                            <w:r>
                              <w:t>Naive Ba</w:t>
                            </w:r>
                            <w:r w:rsidRPr="00283531">
                              <w:t xml:space="preserve">yes </w:t>
                            </w:r>
                            <w:r>
                              <w:t>S</w:t>
                            </w:r>
                            <w:r w:rsidRPr="00283531">
                              <w:t>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6743" id="_x0000_s1041" type="#_x0000_t202" style="position:absolute;margin-left:149pt;margin-top:25.75pt;width:141.65pt;height:33.9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">
                <v:textbox>
                  <w:txbxContent>
                    <w:p w:rsidR="00810962" w:rsidRDefault="00283531" w:rsidP="00810962">
                      <w:pPr>
                        <w:jc w:val="center"/>
                      </w:pPr>
                      <w:r>
                        <w:t>Naive Ba</w:t>
                      </w:r>
                      <w:r w:rsidRPr="00283531">
                        <w:t xml:space="preserve">yes </w:t>
                      </w:r>
                      <w:r>
                        <w:t>S</w:t>
                      </w:r>
                      <w:r w:rsidRPr="00283531">
                        <w:t>core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DC56743" wp14:editId="7917503A">
                <wp:simplePos x="0" y="0"/>
                <wp:positionH relativeFrom="margin">
                  <wp:posOffset>4101871</wp:posOffset>
                </wp:positionH>
                <wp:positionV relativeFrom="paragraph">
                  <wp:posOffset>319330</wp:posOffset>
                </wp:positionV>
                <wp:extent cx="2070100" cy="439420"/>
                <wp:effectExtent l="0" t="0" r="25400" b="1778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283531" w:rsidP="00810962">
                            <w:pPr>
                              <w:jc w:val="center"/>
                            </w:pPr>
                            <w:r>
                              <w:t>N</w:t>
                            </w:r>
                            <w:r w:rsidRPr="00283531">
                              <w:t xml:space="preserve">eural </w:t>
                            </w:r>
                            <w:r>
                              <w:t>Network S</w:t>
                            </w:r>
                            <w:r w:rsidRPr="00283531">
                              <w:t>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6743" id="_x0000_s1042" type="#_x0000_t202" style="position:absolute;margin-left:323pt;margin-top:25.15pt;width:163pt;height:34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X5JwIAAE0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">
                <v:textbox>
                  <w:txbxContent>
                    <w:p w:rsidR="00810962" w:rsidRDefault="00283531" w:rsidP="00810962">
                      <w:pPr>
                        <w:jc w:val="center"/>
                      </w:pPr>
                      <w:r>
                        <w:t>N</w:t>
                      </w:r>
                      <w:r w:rsidRPr="00283531">
                        <w:t xml:space="preserve">eural </w:t>
                      </w:r>
                      <w:r>
                        <w:t>Network S</w:t>
                      </w:r>
                      <w:r w:rsidRPr="00283531">
                        <w:t>core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4050665</wp:posOffset>
            </wp:positionH>
            <wp:positionV relativeFrom="paragraph">
              <wp:posOffset>883285</wp:posOffset>
            </wp:positionV>
            <wp:extent cx="2230755" cy="270954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ural network sco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DC56743" wp14:editId="7917503A">
                <wp:simplePos x="0" y="0"/>
                <wp:positionH relativeFrom="margin">
                  <wp:posOffset>-470535</wp:posOffset>
                </wp:positionH>
                <wp:positionV relativeFrom="paragraph">
                  <wp:posOffset>312420</wp:posOffset>
                </wp:positionV>
                <wp:extent cx="2026285" cy="417195"/>
                <wp:effectExtent l="0" t="0" r="12065" b="2095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285" cy="41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62" w:rsidRDefault="00283531" w:rsidP="00810962">
                            <w:pPr>
                              <w:jc w:val="center"/>
                            </w:pPr>
                            <w:r>
                              <w:t>D</w:t>
                            </w:r>
                            <w:r w:rsidRPr="00283531">
                              <w:t>ec</w:t>
                            </w:r>
                            <w:r>
                              <w:t>i</w:t>
                            </w:r>
                            <w:r w:rsidRPr="00283531">
                              <w:t xml:space="preserve">sion </w:t>
                            </w:r>
                            <w:r>
                              <w:t>T</w:t>
                            </w:r>
                            <w:r w:rsidRPr="00283531">
                              <w:t xml:space="preserve">ree </w:t>
                            </w:r>
                            <w:r>
                              <w:t>S</w:t>
                            </w:r>
                            <w:r w:rsidRPr="00283531">
                              <w:t>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6743" id="_x0000_s1043" type="#_x0000_t202" style="position:absolute;margin-left:-37.05pt;margin-top:24.6pt;width:159.55pt;height:32.8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">
                <v:textbox>
                  <w:txbxContent>
                    <w:p w:rsidR="00810962" w:rsidRDefault="00283531" w:rsidP="00810962">
                      <w:pPr>
                        <w:jc w:val="center"/>
                      </w:pPr>
                      <w:r>
                        <w:t>D</w:t>
                      </w:r>
                      <w:r w:rsidRPr="00283531">
                        <w:t>ec</w:t>
                      </w:r>
                      <w:r>
                        <w:t>i</w:t>
                      </w:r>
                      <w:r w:rsidRPr="00283531">
                        <w:t xml:space="preserve">sion </w:t>
                      </w:r>
                      <w:r>
                        <w:t>T</w:t>
                      </w:r>
                      <w:r w:rsidRPr="00283531">
                        <w:t xml:space="preserve">ree </w:t>
                      </w:r>
                      <w:r>
                        <w:t>S</w:t>
                      </w:r>
                      <w:r w:rsidRPr="00283531">
                        <w:t>core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10962" w:rsidRDefault="000B3BE6" w:rsidP="000B3BE6">
      <w:pPr>
        <w:pStyle w:val="Heading1"/>
      </w:pPr>
      <w:r>
        <w:lastRenderedPageBreak/>
        <w:t>CONCLUSION</w:t>
      </w:r>
    </w:p>
    <w:p w:rsidR="000B3BE6" w:rsidRPr="00720138" w:rsidRDefault="000B3BE6" w:rsidP="000B3BE6">
      <w:pPr>
        <w:rPr>
          <w:sz w:val="28"/>
          <w:szCs w:val="28"/>
        </w:rPr>
      </w:pPr>
      <w:r>
        <w:rPr>
          <w:sz w:val="28"/>
          <w:szCs w:val="28"/>
        </w:rPr>
        <w:t xml:space="preserve">My attempts </w:t>
      </w:r>
      <w:r>
        <w:rPr>
          <w:sz w:val="28"/>
          <w:szCs w:val="28"/>
        </w:rPr>
        <w:t>yielded the result</w:t>
      </w:r>
      <w:r>
        <w:rPr>
          <w:sz w:val="28"/>
          <w:szCs w:val="28"/>
        </w:rPr>
        <w:t xml:space="preserve"> that the </w:t>
      </w:r>
      <w:r>
        <w:rPr>
          <w:sz w:val="28"/>
          <w:szCs w:val="28"/>
        </w:rPr>
        <w:t xml:space="preserve">Decision Tree </w:t>
      </w:r>
      <w:r>
        <w:rPr>
          <w:sz w:val="28"/>
          <w:szCs w:val="28"/>
        </w:rPr>
        <w:t>classifier has yielded the highest accuracy for predicting the data, with an accuracy of 8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</w:rPr>
        <w:t>7</w:t>
      </w:r>
      <w:r>
        <w:rPr>
          <w:sz w:val="28"/>
          <w:szCs w:val="28"/>
        </w:rPr>
        <w:t>1%, compared to the Naïve Bayes and Neural Network classifiers</w:t>
      </w:r>
      <w:r>
        <w:rPr>
          <w:sz w:val="28"/>
          <w:szCs w:val="28"/>
        </w:rPr>
        <w:t>, which yielded accuracies of 80</w:t>
      </w:r>
      <w:r>
        <w:rPr>
          <w:sz w:val="28"/>
          <w:szCs w:val="28"/>
        </w:rPr>
        <w:t>.5</w:t>
      </w:r>
      <w:r>
        <w:rPr>
          <w:sz w:val="28"/>
          <w:szCs w:val="28"/>
        </w:rPr>
        <w:t>79</w:t>
      </w:r>
      <w:r>
        <w:rPr>
          <w:sz w:val="28"/>
          <w:szCs w:val="28"/>
        </w:rPr>
        <w:t>% and 81.2</w:t>
      </w:r>
      <w:r>
        <w:rPr>
          <w:sz w:val="28"/>
          <w:szCs w:val="28"/>
        </w:rPr>
        <w:t>05</w:t>
      </w:r>
      <w:r>
        <w:rPr>
          <w:sz w:val="28"/>
          <w:szCs w:val="28"/>
        </w:rPr>
        <w:t xml:space="preserve">% respectively. </w:t>
      </w:r>
    </w:p>
    <w:p w:rsidR="00966C44" w:rsidRPr="00810962" w:rsidRDefault="00966C44" w:rsidP="00810962"/>
    <w:sectPr w:rsidR="00966C44" w:rsidRPr="00810962" w:rsidSect="00DC632B">
      <w:footerReference w:type="default" r:id="rId27"/>
      <w:pgSz w:w="12240" w:h="15840"/>
      <w:pgMar w:top="851" w:right="1800" w:bottom="709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82B" w:rsidRDefault="0005382B" w:rsidP="00C6554A">
      <w:pPr>
        <w:spacing w:before="0" w:after="0" w:line="240" w:lineRule="auto"/>
      </w:pPr>
      <w:r>
        <w:separator/>
      </w:r>
    </w:p>
  </w:endnote>
  <w:endnote w:type="continuationSeparator" w:id="0">
    <w:p w:rsidR="0005382B" w:rsidRDefault="0005382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0B3BE6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82B" w:rsidRDefault="0005382B" w:rsidP="00C6554A">
      <w:pPr>
        <w:spacing w:before="0" w:after="0" w:line="240" w:lineRule="auto"/>
      </w:pPr>
      <w:r>
        <w:separator/>
      </w:r>
    </w:p>
  </w:footnote>
  <w:footnote w:type="continuationSeparator" w:id="0">
    <w:p w:rsidR="0005382B" w:rsidRDefault="0005382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D97811"/>
    <w:multiLevelType w:val="hybridMultilevel"/>
    <w:tmpl w:val="DE74B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E34"/>
    <w:rsid w:val="0005382B"/>
    <w:rsid w:val="00097E34"/>
    <w:rsid w:val="000B3BE6"/>
    <w:rsid w:val="002554CD"/>
    <w:rsid w:val="00283531"/>
    <w:rsid w:val="00293B83"/>
    <w:rsid w:val="002B4294"/>
    <w:rsid w:val="00333D0D"/>
    <w:rsid w:val="004C049F"/>
    <w:rsid w:val="005000E2"/>
    <w:rsid w:val="006A3CE7"/>
    <w:rsid w:val="00810962"/>
    <w:rsid w:val="00966C44"/>
    <w:rsid w:val="00B94311"/>
    <w:rsid w:val="00C6554A"/>
    <w:rsid w:val="00DC632B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41891"/>
  <w15:chartTrackingRefBased/>
  <w15:docId w15:val="{A1232E20-AAB2-44CB-B06D-68E1731C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097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0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well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47A65-7EC3-4ECD-ACB5-13094D4F5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54</TotalTime>
  <Pages>8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Haswell</dc:creator>
  <cp:keywords/>
  <dc:description/>
  <cp:lastModifiedBy>Hassaan Murtaza</cp:lastModifiedBy>
  <cp:revision>2</cp:revision>
  <dcterms:created xsi:type="dcterms:W3CDTF">2018-05-13T17:25:00Z</dcterms:created>
  <dcterms:modified xsi:type="dcterms:W3CDTF">2018-05-13T18:26:00Z</dcterms:modified>
</cp:coreProperties>
</file>